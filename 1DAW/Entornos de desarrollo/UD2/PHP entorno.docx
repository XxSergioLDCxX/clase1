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30D93" w:rsidRDefault="00230D93">
      <w:pPr>
        <w:pStyle w:val="Textoindependiente"/>
        <w:jc w:val="center"/>
        <w:rPr>
          <w:szCs w:val="20"/>
        </w:rPr>
      </w:pP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</w:pPr>
      <w:r>
        <w:rPr>
          <w:sz w:val="72"/>
          <w:szCs w:val="72"/>
        </w:rPr>
        <w:t>MEMORIA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F07A38">
      <w:pPr>
        <w:pStyle w:val="Textoindependiente"/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499110</wp:posOffset>
                </wp:positionV>
                <wp:extent cx="4295775" cy="0"/>
                <wp:effectExtent l="25400" t="20320" r="22225" b="27305"/>
                <wp:wrapNone/>
                <wp:docPr id="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8E90AC"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55pt,39.3pt" to="411.8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A318D9">
      <w:pPr>
        <w:pStyle w:val="Textoindependiente"/>
        <w:jc w:val="center"/>
      </w:pPr>
      <w:r>
        <w:rPr>
          <w:sz w:val="36"/>
          <w:szCs w:val="36"/>
        </w:rPr>
        <w:t>U.D</w:t>
      </w:r>
      <w:r w:rsidR="00230D93">
        <w:rPr>
          <w:sz w:val="36"/>
          <w:szCs w:val="36"/>
        </w:rPr>
        <w:t xml:space="preserve">. </w:t>
      </w:r>
      <w:r w:rsidR="009732CB">
        <w:rPr>
          <w:sz w:val="36"/>
          <w:szCs w:val="36"/>
        </w:rPr>
        <w:t>2</w:t>
      </w:r>
    </w:p>
    <w:p w:rsidR="00230D93" w:rsidRDefault="009732CB">
      <w:pPr>
        <w:pStyle w:val="Textoindependiente"/>
        <w:jc w:val="center"/>
      </w:pPr>
      <w:r>
        <w:rPr>
          <w:sz w:val="36"/>
          <w:szCs w:val="36"/>
        </w:rPr>
        <w:t>Práctica 1: IDE</w:t>
      </w:r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F07A38">
      <w:pPr>
        <w:pStyle w:val="Textoindependiente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31115</wp:posOffset>
                </wp:positionV>
                <wp:extent cx="4295775" cy="0"/>
                <wp:effectExtent l="22225" t="24130" r="25400" b="2349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CA761D"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.8pt,2.45pt" to="413.0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</w:pPr>
      <w:r>
        <w:rPr>
          <w:rFonts w:eastAsia="Arial"/>
          <w:sz w:val="44"/>
          <w:szCs w:val="44"/>
        </w:rPr>
        <w:t xml:space="preserve"> </w:t>
      </w:r>
      <w:r w:rsidR="009732CB">
        <w:rPr>
          <w:sz w:val="44"/>
          <w:szCs w:val="44"/>
        </w:rPr>
        <w:t xml:space="preserve">Entornos de desarrollos </w:t>
      </w:r>
    </w:p>
    <w:p w:rsidR="00230D93" w:rsidRDefault="00230D93">
      <w:pPr>
        <w:pStyle w:val="Textoindependiente"/>
        <w:jc w:val="center"/>
      </w:pPr>
      <w:r>
        <w:rPr>
          <w:sz w:val="36"/>
          <w:szCs w:val="36"/>
        </w:rPr>
        <w:t xml:space="preserve">Curso: </w:t>
      </w:r>
      <w:r w:rsidR="00F07A38">
        <w:rPr>
          <w:sz w:val="36"/>
          <w:szCs w:val="36"/>
        </w:rPr>
        <w:t>1</w:t>
      </w:r>
      <w:r>
        <w:rPr>
          <w:sz w:val="36"/>
          <w:szCs w:val="36"/>
        </w:rPr>
        <w:t>º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righ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9732CB">
      <w:pPr>
        <w:pStyle w:val="Textoindependiente"/>
        <w:jc w:val="left"/>
      </w:pPr>
      <w:r>
        <w:rPr>
          <w:sz w:val="24"/>
        </w:rPr>
        <w:t xml:space="preserve">Autor: Sergio López de Coca </w:t>
      </w:r>
    </w:p>
    <w:p w:rsidR="00230D93" w:rsidRDefault="00230D93">
      <w:pPr>
        <w:pStyle w:val="Textoindependiente"/>
        <w:jc w:val="left"/>
        <w:sectPr w:rsidR="00230D93">
          <w:pgSz w:w="11906" w:h="16838"/>
          <w:pgMar w:top="1134" w:right="1134" w:bottom="1693" w:left="1134" w:header="720" w:footer="1134" w:gutter="0"/>
          <w:cols w:space="720"/>
          <w:docGrid w:linePitch="312" w:charSpace="-6554"/>
        </w:sectPr>
      </w:pPr>
      <w:r>
        <w:rPr>
          <w:sz w:val="24"/>
        </w:rPr>
        <w:t xml:space="preserve">Fecha: </w:t>
      </w:r>
      <w:r w:rsidR="009732CB">
        <w:rPr>
          <w:sz w:val="24"/>
        </w:rPr>
        <w:t xml:space="preserve"> 28/10/2022</w:t>
      </w:r>
    </w:p>
    <w:p w:rsidR="00230D93" w:rsidRDefault="00230D93">
      <w:pPr>
        <w:pStyle w:val="Textoindependiente"/>
        <w:jc w:val="right"/>
      </w:pPr>
    </w:p>
    <w:p w:rsidR="00230D93" w:rsidRDefault="00230D93">
      <w:pPr>
        <w:pStyle w:val="Encabezadodelista"/>
      </w:pPr>
      <w:r>
        <w:t>ÍNDICE</w:t>
      </w:r>
    </w:p>
    <w:p w:rsidR="003851AD" w:rsidRDefault="00230D93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\f \o "1-9" </w:instrText>
      </w:r>
      <w:r>
        <w:fldChar w:fldCharType="separate"/>
      </w:r>
      <w:r w:rsidR="003851AD">
        <w:rPr>
          <w:noProof/>
        </w:rPr>
        <w:t>1 -</w:t>
      </w:r>
      <w:r w:rsidR="003851AD"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="003851AD">
        <w:rPr>
          <w:noProof/>
        </w:rPr>
        <w:t>Proceso de instalación</w:t>
      </w:r>
      <w:r w:rsidR="003851AD">
        <w:rPr>
          <w:noProof/>
        </w:rPr>
        <w:tab/>
      </w:r>
      <w:r w:rsidR="003851AD">
        <w:rPr>
          <w:noProof/>
        </w:rPr>
        <w:fldChar w:fldCharType="begin"/>
      </w:r>
      <w:r w:rsidR="003851AD">
        <w:rPr>
          <w:noProof/>
        </w:rPr>
        <w:instrText xml:space="preserve"> PAGEREF _Toc118447396 \h </w:instrText>
      </w:r>
      <w:r w:rsidR="003851AD">
        <w:rPr>
          <w:noProof/>
        </w:rPr>
      </w:r>
      <w:r w:rsidR="003851AD">
        <w:rPr>
          <w:noProof/>
        </w:rPr>
        <w:fldChar w:fldCharType="separate"/>
      </w:r>
      <w:r w:rsidR="003851AD">
        <w:rPr>
          <w:noProof/>
        </w:rPr>
        <w:t>3</w:t>
      </w:r>
      <w:r w:rsidR="003851AD">
        <w:rPr>
          <w:noProof/>
        </w:rPr>
        <w:fldChar w:fldCharType="end"/>
      </w:r>
    </w:p>
    <w:p w:rsidR="003851AD" w:rsidRDefault="003851AD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2 -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2. Exploración de la 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_Toc118447397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51AD" w:rsidRDefault="003851AD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3 -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Creación de un proyecto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_Toc118447398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851AD" w:rsidRDefault="003851AD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4 -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Ejecutar el archivo PHP (Instalación XAMPP)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_Toc118447399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51AD" w:rsidRDefault="003851AD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5 -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Ejecutar el fichero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_Toc118447400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851AD" w:rsidRDefault="003851AD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6 -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Proyecto PHP de una calculadora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_Toc118447401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30D93" w:rsidRDefault="00230D93">
      <w:pPr>
        <w:pStyle w:val="TDC1"/>
        <w:tabs>
          <w:tab w:val="clear" w:pos="6406"/>
          <w:tab w:val="right" w:leader="dot" w:pos="9450"/>
        </w:tabs>
      </w:pPr>
      <w:r>
        <w:fldChar w:fldCharType="end"/>
      </w:r>
      <w:bookmarkStart w:id="0" w:name="_GoBack"/>
      <w:bookmarkEnd w:id="0"/>
    </w:p>
    <w:p w:rsidR="00230D93" w:rsidRDefault="00230D93">
      <w:pPr>
        <w:pStyle w:val="Textoindependiente"/>
        <w:tabs>
          <w:tab w:val="right" w:leader="dot" w:pos="9450"/>
        </w:tabs>
      </w:pPr>
    </w:p>
    <w:p w:rsidR="00230D93" w:rsidRDefault="00230D93">
      <w:pPr>
        <w:pStyle w:val="Textoindependiente"/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sectPr w:rsidR="00230D93">
          <w:footerReference w:type="even" r:id="rId8"/>
          <w:footerReference w:type="default" r:id="rId9"/>
          <w:footerReference w:type="first" r:id="rId10"/>
          <w:pgSz w:w="11906" w:h="16838"/>
          <w:pgMar w:top="850" w:right="1121" w:bottom="850" w:left="1335" w:header="720" w:footer="720" w:gutter="0"/>
          <w:pgNumType w:fmt="lowerRoman"/>
          <w:cols w:space="720"/>
          <w:docGrid w:linePitch="312" w:charSpace="-6554"/>
        </w:sectPr>
      </w:pPr>
    </w:p>
    <w:p w:rsidR="00230D93" w:rsidRDefault="00230D93">
      <w:pPr>
        <w:pStyle w:val="Ttulo1"/>
      </w:pPr>
      <w:r>
        <w:rPr>
          <w:rFonts w:eastAsia="Arial" w:cs="Arial"/>
        </w:rPr>
        <w:lastRenderedPageBreak/>
        <w:t xml:space="preserve"> </w:t>
      </w:r>
      <w:bookmarkStart w:id="1" w:name="_Toc118447396"/>
      <w:r w:rsidR="009732CB">
        <w:t>Proceso de instalación</w:t>
      </w:r>
      <w:bookmarkEnd w:id="1"/>
    </w:p>
    <w:p w:rsidR="009732CB" w:rsidRDefault="009732CB" w:rsidP="009732CB">
      <w:pPr>
        <w:pStyle w:val="Textoindependiente"/>
      </w:pPr>
      <w:r>
        <w:t xml:space="preserve">Entramos a la página oficial y pulsamos el botón de descargar </w:t>
      </w:r>
    </w:p>
    <w:p w:rsidR="009732CB" w:rsidRPr="009732CB" w:rsidRDefault="009732CB" w:rsidP="009732CB">
      <w:pPr>
        <w:pStyle w:val="Textoindependiente"/>
      </w:pPr>
    </w:p>
    <w:p w:rsidR="009732CB" w:rsidRPr="009732CB" w:rsidRDefault="009732CB" w:rsidP="009732CB">
      <w:pPr>
        <w:pStyle w:val="Textoindependiente"/>
        <w:ind w:left="432"/>
      </w:pPr>
      <w:r w:rsidRPr="009732CB">
        <w:rPr>
          <w:noProof/>
        </w:rPr>
        <w:drawing>
          <wp:inline distT="0" distB="0" distL="0" distR="0" wp14:anchorId="0C2285CF" wp14:editId="313A6DD9">
            <wp:extent cx="5676900" cy="28282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3" w:rsidRDefault="00230D93">
      <w:pPr>
        <w:spacing w:line="276" w:lineRule="auto"/>
        <w:jc w:val="both"/>
      </w:pPr>
    </w:p>
    <w:p w:rsidR="009732CB" w:rsidRDefault="009732CB">
      <w:pPr>
        <w:spacing w:line="276" w:lineRule="auto"/>
        <w:jc w:val="both"/>
      </w:pPr>
      <w:r>
        <w:t>Ejecutamos el instalador y le damos a siguiente</w:t>
      </w:r>
    </w:p>
    <w:p w:rsidR="009732CB" w:rsidRDefault="009732CB" w:rsidP="009732CB">
      <w:pPr>
        <w:spacing w:line="276" w:lineRule="auto"/>
        <w:jc w:val="center"/>
      </w:pPr>
      <w:r w:rsidRPr="009732CB">
        <w:rPr>
          <w:noProof/>
        </w:rPr>
        <w:drawing>
          <wp:inline distT="0" distB="0" distL="0" distR="0" wp14:anchorId="341642E2" wp14:editId="7F5A3BCD">
            <wp:extent cx="3139440" cy="257940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019" cy="25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Default="009732CB" w:rsidP="009732CB">
      <w:pPr>
        <w:spacing w:line="276" w:lineRule="auto"/>
        <w:jc w:val="center"/>
      </w:pPr>
    </w:p>
    <w:p w:rsidR="009732CB" w:rsidRDefault="009732CB" w:rsidP="009732CB">
      <w:pPr>
        <w:spacing w:line="276" w:lineRule="auto"/>
      </w:pPr>
      <w:r>
        <w:t>Seleccionamos la ruta de instalación</w:t>
      </w:r>
    </w:p>
    <w:p w:rsidR="009732CB" w:rsidRDefault="009732CB" w:rsidP="009732CB">
      <w:pPr>
        <w:spacing w:line="276" w:lineRule="auto"/>
        <w:jc w:val="center"/>
      </w:pPr>
      <w:r w:rsidRPr="009732CB">
        <w:rPr>
          <w:noProof/>
        </w:rPr>
        <w:drawing>
          <wp:inline distT="0" distB="0" distL="0" distR="0" wp14:anchorId="0D4E4616" wp14:editId="76CB1A6E">
            <wp:extent cx="2286000" cy="19056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3455" cy="19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Default="009732CB" w:rsidP="009732CB">
      <w:pPr>
        <w:spacing w:line="276" w:lineRule="auto"/>
      </w:pPr>
      <w:r>
        <w:lastRenderedPageBreak/>
        <w:t xml:space="preserve">Opciones de instalación </w:t>
      </w:r>
    </w:p>
    <w:p w:rsidR="009732CB" w:rsidRDefault="009732CB" w:rsidP="009732CB">
      <w:pPr>
        <w:spacing w:line="276" w:lineRule="auto"/>
        <w:jc w:val="center"/>
      </w:pPr>
      <w:r w:rsidRPr="009732CB">
        <w:rPr>
          <w:noProof/>
        </w:rPr>
        <w:drawing>
          <wp:inline distT="0" distB="0" distL="0" distR="0" wp14:anchorId="622B83EF" wp14:editId="79EADAE9">
            <wp:extent cx="3756660" cy="310473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501" cy="31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Default="009732CB" w:rsidP="009732CB">
      <w:pPr>
        <w:spacing w:line="276" w:lineRule="auto"/>
        <w:jc w:val="center"/>
      </w:pPr>
    </w:p>
    <w:p w:rsidR="009732CB" w:rsidRDefault="009732CB" w:rsidP="009732CB">
      <w:pPr>
        <w:spacing w:line="276" w:lineRule="auto"/>
      </w:pPr>
      <w:r>
        <w:t>Instalando</w:t>
      </w:r>
    </w:p>
    <w:p w:rsidR="009732CB" w:rsidRDefault="009732CB" w:rsidP="009732CB">
      <w:pPr>
        <w:spacing w:line="276" w:lineRule="auto"/>
        <w:jc w:val="center"/>
      </w:pPr>
      <w:r w:rsidRPr="009732CB">
        <w:rPr>
          <w:noProof/>
        </w:rPr>
        <w:drawing>
          <wp:inline distT="0" distB="0" distL="0" distR="0" wp14:anchorId="196C7430" wp14:editId="7B0F5387">
            <wp:extent cx="4130040" cy="3369998"/>
            <wp:effectExtent l="0" t="0" r="381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685" cy="33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Default="009732CB" w:rsidP="009732CB">
      <w:pPr>
        <w:spacing w:line="276" w:lineRule="auto"/>
        <w:jc w:val="center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</w:p>
    <w:p w:rsidR="009732CB" w:rsidRDefault="009732CB" w:rsidP="009732CB">
      <w:pPr>
        <w:spacing w:line="276" w:lineRule="auto"/>
      </w:pPr>
      <w:r>
        <w:t>Instalación completada</w:t>
      </w:r>
    </w:p>
    <w:p w:rsidR="009732CB" w:rsidRDefault="009732CB" w:rsidP="009732CB">
      <w:pPr>
        <w:spacing w:line="276" w:lineRule="auto"/>
        <w:jc w:val="center"/>
      </w:pPr>
      <w:r w:rsidRPr="009732CB">
        <w:rPr>
          <w:noProof/>
        </w:rPr>
        <w:drawing>
          <wp:inline distT="0" distB="0" distL="0" distR="0" wp14:anchorId="7AD98FFB" wp14:editId="43482243">
            <wp:extent cx="3939540" cy="3303684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845" cy="33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Default="009732CB" w:rsidP="009732CB">
      <w:pPr>
        <w:spacing w:line="276" w:lineRule="auto"/>
        <w:jc w:val="center"/>
      </w:pPr>
    </w:p>
    <w:p w:rsidR="009732CB" w:rsidRDefault="00FA066B" w:rsidP="007039FF">
      <w:pPr>
        <w:pStyle w:val="Ttulo1"/>
      </w:pPr>
      <w:bookmarkStart w:id="2" w:name="_Toc118447397"/>
      <w:r>
        <w:lastRenderedPageBreak/>
        <w:t>2. Exploración de la GUI</w:t>
      </w:r>
      <w:bookmarkEnd w:id="2"/>
    </w:p>
    <w:p w:rsidR="00FA066B" w:rsidRDefault="00FA066B" w:rsidP="00FA066B">
      <w:pPr>
        <w:pStyle w:val="Textoindependiente"/>
      </w:pPr>
    </w:p>
    <w:p w:rsidR="00FA066B" w:rsidRDefault="00FA066B" w:rsidP="00FA066B">
      <w:pPr>
        <w:pStyle w:val="Textoindependiente"/>
      </w:pPr>
      <w:r>
        <w:t>Al abrir el entorno este es el primer menú que aparece</w:t>
      </w:r>
    </w:p>
    <w:p w:rsidR="00FA066B" w:rsidRDefault="00FA066B" w:rsidP="00FA066B">
      <w:pPr>
        <w:pStyle w:val="Textoindependiente"/>
        <w:jc w:val="center"/>
      </w:pPr>
      <w:r w:rsidRPr="00FA066B">
        <w:rPr>
          <w:noProof/>
        </w:rPr>
        <w:drawing>
          <wp:inline distT="0" distB="0" distL="0" distR="0" wp14:anchorId="42C44ECD" wp14:editId="15E1427B">
            <wp:extent cx="3771900" cy="20277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776" cy="20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6B" w:rsidRDefault="00FA066B" w:rsidP="00FA066B">
      <w:pPr>
        <w:pStyle w:val="Textoindependiente"/>
        <w:jc w:val="left"/>
      </w:pPr>
      <w:r>
        <w:t>Podemos ver en el apartado proyectos la opción de crear proyectos nuevos o abrir proyectos</w:t>
      </w: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  <w:r>
        <w:t>En el apartado de desarrollo remoto</w:t>
      </w:r>
    </w:p>
    <w:p w:rsidR="00FA066B" w:rsidRDefault="00FA066B" w:rsidP="00FA066B">
      <w:pPr>
        <w:pStyle w:val="Textoindependiente"/>
        <w:jc w:val="center"/>
      </w:pPr>
      <w:r w:rsidRPr="00FA066B">
        <w:rPr>
          <w:noProof/>
        </w:rPr>
        <w:drawing>
          <wp:inline distT="0" distB="0" distL="0" distR="0" wp14:anchorId="2CF8AB21" wp14:editId="5B1B0C87">
            <wp:extent cx="4125686" cy="2217441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270" cy="22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6B" w:rsidRDefault="00FA066B" w:rsidP="00FA066B">
      <w:pPr>
        <w:pStyle w:val="Textoindependiente"/>
        <w:jc w:val="center"/>
      </w:pPr>
    </w:p>
    <w:p w:rsidR="00FA066B" w:rsidRDefault="00FA066B" w:rsidP="00FA066B">
      <w:pPr>
        <w:pStyle w:val="Textoindependiente"/>
        <w:jc w:val="left"/>
      </w:pPr>
      <w:r>
        <w:t>Podemos ver opciones que nos permite trabajar en el entorno de forma remota desde otro dispositivo</w:t>
      </w: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  <w:r>
        <w:t>En el apartado de personalización</w:t>
      </w:r>
    </w:p>
    <w:p w:rsidR="00FA066B" w:rsidRDefault="00FA066B" w:rsidP="00FA066B">
      <w:pPr>
        <w:pStyle w:val="Textoindependiente"/>
        <w:jc w:val="center"/>
      </w:pPr>
      <w:r w:rsidRPr="00FA066B">
        <w:rPr>
          <w:noProof/>
        </w:rPr>
        <w:lastRenderedPageBreak/>
        <w:drawing>
          <wp:inline distT="0" distB="0" distL="0" distR="0" wp14:anchorId="29ECF4C6" wp14:editId="45D39ECE">
            <wp:extent cx="3708400" cy="2012657"/>
            <wp:effectExtent l="0" t="0" r="635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755" cy="20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6B" w:rsidRDefault="00FA066B" w:rsidP="00FA066B">
      <w:pPr>
        <w:pStyle w:val="Textoindependiente"/>
        <w:jc w:val="center"/>
      </w:pPr>
    </w:p>
    <w:p w:rsidR="00FA066B" w:rsidRDefault="00FA066B" w:rsidP="00FA066B">
      <w:pPr>
        <w:pStyle w:val="Textoindependiente"/>
        <w:jc w:val="left"/>
      </w:pPr>
      <w:r>
        <w:t>Ahí podemos modificar el color del tema, el tamaño de las letras e incluso el mapa de letras de un sistema operativo a otro, además cuenta con la opción de importar la personalización.</w:t>
      </w: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  <w:r>
        <w:t xml:space="preserve">El apartado de plugins </w:t>
      </w:r>
    </w:p>
    <w:p w:rsidR="00FA066B" w:rsidRDefault="00FA066B" w:rsidP="00FA066B">
      <w:pPr>
        <w:pStyle w:val="Textoindependiente"/>
        <w:jc w:val="left"/>
      </w:pPr>
      <w:r w:rsidRPr="00FA066B">
        <w:rPr>
          <w:noProof/>
        </w:rPr>
        <w:drawing>
          <wp:inline distT="0" distB="0" distL="0" distR="0" wp14:anchorId="6423A71E" wp14:editId="39311EDD">
            <wp:extent cx="4343400" cy="23660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012" cy="23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6B" w:rsidRDefault="00FA066B" w:rsidP="00FA066B">
      <w:pPr>
        <w:pStyle w:val="Textoindependiente"/>
        <w:jc w:val="left"/>
      </w:pPr>
      <w:r>
        <w:t>Aquí puedes añadir extensiones que añaden nuevas funcionalidades que te pueden facilitar la tarea del desarrollo.</w:t>
      </w: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</w:p>
    <w:p w:rsidR="00FA066B" w:rsidRDefault="00FA066B" w:rsidP="00FA066B">
      <w:pPr>
        <w:pStyle w:val="Textoindependiente"/>
        <w:jc w:val="left"/>
      </w:pPr>
      <w:r>
        <w:t>Apartado aprende sobre phpstrom</w:t>
      </w:r>
    </w:p>
    <w:p w:rsidR="00FA066B" w:rsidRDefault="00FA066B" w:rsidP="00FA066B">
      <w:pPr>
        <w:pStyle w:val="Textoindependiente"/>
        <w:jc w:val="center"/>
      </w:pPr>
      <w:r w:rsidRPr="00FA066B">
        <w:rPr>
          <w:noProof/>
        </w:rPr>
        <w:drawing>
          <wp:inline distT="0" distB="0" distL="0" distR="0" wp14:anchorId="6A0D7919" wp14:editId="19B9E07E">
            <wp:extent cx="3933825" cy="212268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490" cy="21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6B" w:rsidRDefault="00FA066B" w:rsidP="00FA066B">
      <w:pPr>
        <w:pStyle w:val="Textoindependiente"/>
        <w:jc w:val="center"/>
      </w:pPr>
    </w:p>
    <w:p w:rsidR="00FA066B" w:rsidRDefault="00FA066B" w:rsidP="00FA066B">
      <w:pPr>
        <w:pStyle w:val="Textoindependiente"/>
        <w:jc w:val="left"/>
      </w:pPr>
      <w:r>
        <w:t>En esta pestaña hay unos enlaces que te dirigen a foros</w:t>
      </w:r>
      <w:r w:rsidR="007039FF">
        <w:t xml:space="preserve"> donde puedes aprender sobre la aplicación</w:t>
      </w:r>
    </w:p>
    <w:p w:rsidR="007039FF" w:rsidRDefault="007039FF" w:rsidP="00FA066B">
      <w:pPr>
        <w:pStyle w:val="Textoindependiente"/>
        <w:jc w:val="left"/>
      </w:pPr>
    </w:p>
    <w:p w:rsidR="007039FF" w:rsidRDefault="007039FF" w:rsidP="007039FF">
      <w:pPr>
        <w:pStyle w:val="Ttulo1"/>
      </w:pPr>
      <w:bookmarkStart w:id="3" w:name="_Toc118447398"/>
      <w:r>
        <w:lastRenderedPageBreak/>
        <w:t>Creación de un proyecto PHP</w:t>
      </w:r>
      <w:bookmarkEnd w:id="3"/>
    </w:p>
    <w:p w:rsidR="007039FF" w:rsidRDefault="007039FF" w:rsidP="007039FF">
      <w:pPr>
        <w:pStyle w:val="Textoindependiente"/>
      </w:pPr>
      <w:r>
        <w:t>Lo primero que deberíamos hacer es entrar en el apartado proyectos y seleccionar la opción de nuevo proyecto</w:t>
      </w:r>
    </w:p>
    <w:p w:rsidR="007039FF" w:rsidRDefault="007039FF" w:rsidP="007039FF">
      <w:pPr>
        <w:pStyle w:val="Textoindependiente"/>
        <w:jc w:val="center"/>
      </w:pPr>
      <w:r w:rsidRPr="007039FF">
        <w:rPr>
          <w:noProof/>
        </w:rPr>
        <w:drawing>
          <wp:inline distT="0" distB="0" distL="0" distR="0" wp14:anchorId="5A2CCD1B" wp14:editId="67AC6C90">
            <wp:extent cx="4969934" cy="1616618"/>
            <wp:effectExtent l="0" t="0" r="254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828" cy="16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center"/>
      </w:pPr>
    </w:p>
    <w:p w:rsidR="007039FF" w:rsidRDefault="007039FF" w:rsidP="007039FF">
      <w:pPr>
        <w:pStyle w:val="Textoindependiente"/>
        <w:jc w:val="left"/>
      </w:pPr>
      <w:r>
        <w:t>Seleccionamos la ruta donde se va a guardar el proyecto</w:t>
      </w:r>
    </w:p>
    <w:p w:rsidR="007039FF" w:rsidRDefault="007039FF" w:rsidP="007039FF">
      <w:pPr>
        <w:pStyle w:val="Textoindependiente"/>
        <w:jc w:val="center"/>
      </w:pPr>
      <w:r w:rsidRPr="007039FF">
        <w:rPr>
          <w:noProof/>
        </w:rPr>
        <w:drawing>
          <wp:inline distT="0" distB="0" distL="0" distR="0" wp14:anchorId="48803307" wp14:editId="08765CB8">
            <wp:extent cx="5113867" cy="182245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837" cy="18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center"/>
      </w:pPr>
    </w:p>
    <w:p w:rsidR="007039FF" w:rsidRDefault="007039FF" w:rsidP="007039FF">
      <w:pPr>
        <w:pStyle w:val="Textoindependiente"/>
        <w:jc w:val="left"/>
      </w:pPr>
      <w:r>
        <w:t>Aquí tenemos el workspace de nuestro proyecto</w:t>
      </w:r>
    </w:p>
    <w:p w:rsidR="007039FF" w:rsidRDefault="007039FF" w:rsidP="007039FF">
      <w:pPr>
        <w:pStyle w:val="Textoindependiente"/>
        <w:jc w:val="center"/>
      </w:pPr>
      <w:r w:rsidRPr="007039FF">
        <w:rPr>
          <w:noProof/>
        </w:rPr>
        <w:drawing>
          <wp:inline distT="0" distB="0" distL="0" distR="0" wp14:anchorId="0EF3D503" wp14:editId="518268F5">
            <wp:extent cx="5063067" cy="2634041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722" cy="26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center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  <w:r>
        <w:lastRenderedPageBreak/>
        <w:t xml:space="preserve">Dando clicl derecho en </w:t>
      </w:r>
      <w:r>
        <w:tab/>
        <w:t>la carpeta en new seleccionamos phpfile</w:t>
      </w: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center"/>
      </w:pPr>
      <w:r w:rsidRPr="007039FF">
        <w:rPr>
          <w:noProof/>
        </w:rPr>
        <w:drawing>
          <wp:inline distT="0" distB="0" distL="0" distR="0" wp14:anchorId="30436060" wp14:editId="7BB637BE">
            <wp:extent cx="4786746" cy="248546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361" cy="24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center"/>
      </w:pPr>
    </w:p>
    <w:p w:rsidR="007039FF" w:rsidRDefault="007039FF" w:rsidP="007039FF">
      <w:pPr>
        <w:pStyle w:val="Textoindependiente"/>
        <w:jc w:val="left"/>
      </w:pPr>
      <w:r>
        <w:t>Aquí ponemos nombre al archivo</w:t>
      </w:r>
    </w:p>
    <w:p w:rsidR="007039FF" w:rsidRDefault="007039FF" w:rsidP="007039FF">
      <w:pPr>
        <w:pStyle w:val="Textoindependiente"/>
        <w:jc w:val="left"/>
      </w:pPr>
      <w:r w:rsidRPr="007039FF">
        <w:rPr>
          <w:noProof/>
        </w:rPr>
        <w:drawing>
          <wp:inline distT="0" distB="0" distL="0" distR="0" wp14:anchorId="144723EB" wp14:editId="2592B88D">
            <wp:extent cx="3591426" cy="18100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left"/>
      </w:pPr>
    </w:p>
    <w:p w:rsidR="007039FF" w:rsidRDefault="007039FF" w:rsidP="007039FF">
      <w:pPr>
        <w:pStyle w:val="Textoindependiente"/>
        <w:jc w:val="left"/>
      </w:pPr>
      <w:r>
        <w:t xml:space="preserve">Dentro ya del fichero </w:t>
      </w:r>
      <w:r w:rsidR="009E607B">
        <w:t>escribimos nuestro primer código un hola mundo</w:t>
      </w:r>
    </w:p>
    <w:p w:rsidR="009E607B" w:rsidRDefault="009E607B" w:rsidP="007039FF">
      <w:pPr>
        <w:pStyle w:val="Textoindependiente"/>
        <w:jc w:val="left"/>
      </w:pPr>
    </w:p>
    <w:p w:rsidR="009E607B" w:rsidRDefault="009E607B" w:rsidP="009E607B">
      <w:pPr>
        <w:pStyle w:val="Textoindependiente"/>
        <w:jc w:val="center"/>
      </w:pPr>
      <w:r w:rsidRPr="009E607B">
        <w:rPr>
          <w:noProof/>
        </w:rPr>
        <w:drawing>
          <wp:inline distT="0" distB="0" distL="0" distR="0" wp14:anchorId="1BF20D18" wp14:editId="5F4EACD0">
            <wp:extent cx="4302703" cy="1825520"/>
            <wp:effectExtent l="0" t="0" r="317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6601" cy="18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F" w:rsidRDefault="007039FF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7039FF">
      <w:pPr>
        <w:pStyle w:val="Textoindependiente"/>
        <w:jc w:val="left"/>
      </w:pPr>
    </w:p>
    <w:p w:rsidR="00A9087B" w:rsidRDefault="00A9087B" w:rsidP="00A9087B">
      <w:pPr>
        <w:pStyle w:val="Ttulo1"/>
      </w:pPr>
      <w:bookmarkStart w:id="4" w:name="_Toc118447399"/>
      <w:r>
        <w:lastRenderedPageBreak/>
        <w:t>Ejecutar el archivo PHP (Instalación XAMPP)</w:t>
      </w:r>
      <w:bookmarkEnd w:id="4"/>
    </w:p>
    <w:p w:rsidR="00A9087B" w:rsidRDefault="00A9087B" w:rsidP="00A9087B">
      <w:pPr>
        <w:pStyle w:val="Textoindependiente"/>
      </w:pPr>
      <w:r>
        <w:t>PHP es un lenguaje que se ejecuta a nivel de servidor lo que significa que no podemos abrir el fichero PHP y ver el resultado, necesitamos un servidor web que en este caso voy a utilizar XAMPP, el primer paso es descargar y ejecutar el instalador de la pagina oficial</w:t>
      </w:r>
    </w:p>
    <w:p w:rsidR="00A9087B" w:rsidRDefault="00A9087B" w:rsidP="00A9087B">
      <w:pPr>
        <w:pStyle w:val="Textoindependiente"/>
      </w:pP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4E3E6019" wp14:editId="64F6B57C">
            <wp:extent cx="3149468" cy="2697481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074" cy="27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  <w:jc w:val="center"/>
      </w:pPr>
    </w:p>
    <w:p w:rsidR="00A9087B" w:rsidRDefault="00A9087B" w:rsidP="00A9087B">
      <w:pPr>
        <w:pStyle w:val="Textoindependiente"/>
        <w:jc w:val="left"/>
      </w:pPr>
      <w:r>
        <w:t>Seleccionamos las características que vamos a utilizar en nuestro servidor</w:t>
      </w: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3F72A936" wp14:editId="09BD90F4">
            <wp:extent cx="3733800" cy="308727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5834" cy="30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  <w:jc w:val="center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</w:p>
    <w:p w:rsidR="00A9087B" w:rsidRDefault="00A9087B" w:rsidP="00A9087B">
      <w:pPr>
        <w:pStyle w:val="Textoindependiente"/>
        <w:jc w:val="left"/>
      </w:pPr>
      <w:r>
        <w:lastRenderedPageBreak/>
        <w:t>Le indicamos la carpeta donde se va a instalar</w:t>
      </w: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53ABEBB5" wp14:editId="51A47977">
            <wp:extent cx="2986505" cy="2467708"/>
            <wp:effectExtent l="0" t="0" r="4445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101" cy="24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  <w:jc w:val="center"/>
      </w:pPr>
    </w:p>
    <w:p w:rsidR="00A9087B" w:rsidRDefault="00A9087B" w:rsidP="00A9087B">
      <w:pPr>
        <w:pStyle w:val="Textoindependiente"/>
        <w:jc w:val="center"/>
      </w:pPr>
    </w:p>
    <w:p w:rsidR="00A9087B" w:rsidRDefault="00A9087B" w:rsidP="00A9087B">
      <w:pPr>
        <w:pStyle w:val="Textoindependiente"/>
        <w:jc w:val="left"/>
      </w:pPr>
      <w:r>
        <w:t>Y solo esperamos a que se intale</w:t>
      </w: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773A5CFF" wp14:editId="65A8EC35">
            <wp:extent cx="3112477" cy="24844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2151" cy="24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  <w:jc w:val="center"/>
      </w:pPr>
    </w:p>
    <w:p w:rsidR="00A9087B" w:rsidRDefault="00A9087B" w:rsidP="00A9087B">
      <w:pPr>
        <w:pStyle w:val="Textoindependiente"/>
        <w:jc w:val="left"/>
      </w:pPr>
      <w:r>
        <w:t xml:space="preserve">Una ves instalado ejecutamos </w:t>
      </w: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3DACF0EE" wp14:editId="5AE77888">
            <wp:extent cx="3580790" cy="3012831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389" cy="30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</w:pPr>
      <w:r>
        <w:lastRenderedPageBreak/>
        <w:t>En el panel de control ejecutamos el apache y el MYSQL</w:t>
      </w:r>
    </w:p>
    <w:p w:rsidR="00A9087B" w:rsidRDefault="00A9087B" w:rsidP="00A9087B">
      <w:pPr>
        <w:pStyle w:val="Textoindependiente"/>
        <w:jc w:val="center"/>
      </w:pPr>
      <w:r w:rsidRPr="00A9087B">
        <w:rPr>
          <w:noProof/>
        </w:rPr>
        <w:drawing>
          <wp:inline distT="0" distB="0" distL="0" distR="0" wp14:anchorId="20024DAD" wp14:editId="365808A3">
            <wp:extent cx="4114800" cy="2703157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954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7B" w:rsidRDefault="00A9087B" w:rsidP="00A9087B">
      <w:pPr>
        <w:pStyle w:val="Textoindependiente"/>
        <w:jc w:val="center"/>
      </w:pPr>
    </w:p>
    <w:p w:rsidR="00A9087B" w:rsidRDefault="00F36688" w:rsidP="00A9087B">
      <w:pPr>
        <w:pStyle w:val="Textoindependiente"/>
        <w:jc w:val="left"/>
      </w:pPr>
      <w:r>
        <w:t>Ahora buscamos la ruta del XAMPP y buscamos la carpeta de htdocs</w:t>
      </w:r>
    </w:p>
    <w:p w:rsidR="00F36688" w:rsidRDefault="00F36688" w:rsidP="00F36688">
      <w:pPr>
        <w:pStyle w:val="Textoindependiente"/>
        <w:jc w:val="center"/>
      </w:pPr>
      <w:r w:rsidRPr="00F36688">
        <w:rPr>
          <w:noProof/>
        </w:rPr>
        <w:drawing>
          <wp:inline distT="0" distB="0" distL="0" distR="0" wp14:anchorId="0BB5FC2D" wp14:editId="23B1A9F5">
            <wp:extent cx="4204841" cy="2256692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6624" cy="22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left"/>
      </w:pPr>
      <w:r>
        <w:t>Dentro de la carpeta creamos una nueva con el nombre que queramos y metemos el fichero php</w:t>
      </w:r>
    </w:p>
    <w:p w:rsidR="00F36688" w:rsidRDefault="00F36688" w:rsidP="00F36688">
      <w:pPr>
        <w:pStyle w:val="Textoindependiente"/>
        <w:jc w:val="center"/>
      </w:pPr>
      <w:r w:rsidRPr="00F36688">
        <w:rPr>
          <w:noProof/>
        </w:rPr>
        <w:drawing>
          <wp:inline distT="0" distB="0" distL="0" distR="0" wp14:anchorId="3973670D" wp14:editId="6CDF1445">
            <wp:extent cx="3569677" cy="9742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3605" cy="9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88" w:rsidRDefault="00F36688" w:rsidP="00F36688">
      <w:pPr>
        <w:pStyle w:val="Textoindependiente"/>
        <w:jc w:val="center"/>
      </w:pPr>
      <w:r w:rsidRPr="00F36688">
        <w:rPr>
          <w:noProof/>
        </w:rPr>
        <w:drawing>
          <wp:inline distT="0" distB="0" distL="0" distR="0" wp14:anchorId="5AD3A2A0" wp14:editId="49D76D5B">
            <wp:extent cx="4232031" cy="896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0196" cy="9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tulo1"/>
      </w:pPr>
      <w:bookmarkStart w:id="5" w:name="_Toc118447400"/>
      <w:r>
        <w:lastRenderedPageBreak/>
        <w:t>Ejecutar el fichero PHP</w:t>
      </w:r>
      <w:bookmarkEnd w:id="5"/>
    </w:p>
    <w:p w:rsidR="00F36688" w:rsidRDefault="00F36688" w:rsidP="00F36688">
      <w:pPr>
        <w:pStyle w:val="Textoindependiente"/>
      </w:pPr>
      <w:r>
        <w:t>Una vez todo este listo nos vamos al navegador y ponemos la siguiente url</w:t>
      </w:r>
    </w:p>
    <w:p w:rsidR="00F36688" w:rsidRDefault="00F36688" w:rsidP="00F36688">
      <w:pPr>
        <w:pStyle w:val="Textoindependiente"/>
      </w:pPr>
    </w:p>
    <w:p w:rsidR="00F36688" w:rsidRDefault="00F36688" w:rsidP="00F36688">
      <w:pPr>
        <w:pStyle w:val="Textoindependiente"/>
        <w:jc w:val="center"/>
      </w:pPr>
      <w:r>
        <w:t>Localhost/nombredirectorio/nombrefichero.php</w:t>
      </w: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left"/>
      </w:pPr>
      <w:r>
        <w:t>Y ahora si obtenemos resultados</w:t>
      </w:r>
    </w:p>
    <w:p w:rsidR="00F36688" w:rsidRDefault="00F36688" w:rsidP="00F36688">
      <w:pPr>
        <w:pStyle w:val="Textoindependiente"/>
        <w:jc w:val="center"/>
      </w:pPr>
      <w:r w:rsidRPr="00F36688">
        <w:rPr>
          <w:noProof/>
        </w:rPr>
        <w:drawing>
          <wp:inline distT="0" distB="0" distL="0" distR="0" wp14:anchorId="0CE9F499" wp14:editId="5B155D1D">
            <wp:extent cx="4267200" cy="1256772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0280" cy="12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88" w:rsidRDefault="00F36688" w:rsidP="00F36688">
      <w:pPr>
        <w:pStyle w:val="Ttulo1"/>
      </w:pPr>
      <w:bookmarkStart w:id="6" w:name="_Toc118447401"/>
      <w:r>
        <w:lastRenderedPageBreak/>
        <w:t xml:space="preserve">Proyecto </w:t>
      </w:r>
      <w:r w:rsidR="00D048C0">
        <w:t>PHP de una calculadora</w:t>
      </w:r>
      <w:bookmarkEnd w:id="6"/>
    </w:p>
    <w:p w:rsidR="00D048C0" w:rsidRPr="00D048C0" w:rsidRDefault="00D048C0" w:rsidP="00D048C0">
      <w:pPr>
        <w:pStyle w:val="Textoindependiente"/>
      </w:pPr>
      <w:r>
        <w:t>En este proyecto he usado 2 documentos distintos 1 html y un php, donde en el fichero html insertas los números y la cuenta que quieres hacer y el html te redirige al documento PHP donde el se encargar de calcular todo</w:t>
      </w:r>
    </w:p>
    <w:p w:rsidR="00F36688" w:rsidRDefault="00F36688" w:rsidP="00F36688">
      <w:pPr>
        <w:pStyle w:val="Textoindependiente"/>
        <w:jc w:val="center"/>
      </w:pPr>
    </w:p>
    <w:p w:rsidR="00F36688" w:rsidRDefault="00F36688" w:rsidP="00F36688">
      <w:pPr>
        <w:pStyle w:val="Textoindependiente"/>
        <w:jc w:val="center"/>
      </w:pPr>
      <w:r w:rsidRPr="00F36688">
        <w:rPr>
          <w:noProof/>
        </w:rPr>
        <w:drawing>
          <wp:inline distT="0" distB="0" distL="0" distR="0" wp14:anchorId="17AACD54" wp14:editId="231C518E">
            <wp:extent cx="5676900" cy="2838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C0" w:rsidRDefault="00D048C0" w:rsidP="00F36688">
      <w:pPr>
        <w:pStyle w:val="Textoindependiente"/>
        <w:jc w:val="center"/>
      </w:pPr>
      <w:r w:rsidRPr="00D048C0">
        <w:rPr>
          <w:noProof/>
        </w:rPr>
        <w:drawing>
          <wp:inline distT="0" distB="0" distL="0" distR="0" wp14:anchorId="25C65D76" wp14:editId="4FA53FE3">
            <wp:extent cx="5676900" cy="155765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C0" w:rsidRPr="00F36688" w:rsidRDefault="00D048C0" w:rsidP="00F36688">
      <w:pPr>
        <w:pStyle w:val="Textoindependiente"/>
        <w:jc w:val="center"/>
      </w:pPr>
      <w:r w:rsidRPr="00D048C0">
        <w:rPr>
          <w:noProof/>
        </w:rPr>
        <w:drawing>
          <wp:inline distT="0" distB="0" distL="0" distR="0" wp14:anchorId="00DA8DC7" wp14:editId="7BDDB988">
            <wp:extent cx="5676900" cy="7854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8C0" w:rsidRPr="00F3668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09" w:right="1151" w:bottom="1409" w:left="1815" w:header="850" w:footer="850" w:gutter="0"/>
      <w:cols w:space="720"/>
      <w:docGrid w:linePitch="312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4E2" w:rsidRDefault="004344E2">
      <w:r>
        <w:separator/>
      </w:r>
    </w:p>
  </w:endnote>
  <w:endnote w:type="continuationSeparator" w:id="0">
    <w:p w:rsidR="004344E2" w:rsidRDefault="0043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ohit Hindi"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3851AD">
      <w:rPr>
        <w:noProof/>
      </w:rPr>
      <w:t>14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3851AD"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4E2" w:rsidRDefault="004344E2">
      <w:r>
        <w:separator/>
      </w:r>
    </w:p>
  </w:footnote>
  <w:footnote w:type="continuationSeparator" w:id="0">
    <w:p w:rsidR="004344E2" w:rsidRDefault="004344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Header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F07A38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222885</wp:posOffset>
              </wp:positionV>
              <wp:extent cx="4295775" cy="0"/>
              <wp:effectExtent l="6985" t="10160" r="12065" b="889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5775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DBD8E5" id="Line 3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5pt,17.55pt" to="338.8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" strokeweight=".26mm"/>
          </w:pict>
        </mc:Fallback>
      </mc:AlternateContent>
    </w:r>
    <w:r w:rsidR="00230D93">
      <w:t xml:space="preserve">Sección </w:t>
    </w:r>
    <w:r w:rsidR="004344E2">
      <w:fldChar w:fldCharType="begin"/>
    </w:r>
    <w:r w:rsidR="004344E2">
      <w:instrText xml:space="preserve"> STYLEREF  1 \* MERGEFORMAT </w:instrText>
    </w:r>
    <w:r w:rsidR="004344E2">
      <w:fldChar w:fldCharType="separate"/>
    </w:r>
    <w:r w:rsidR="003851AD">
      <w:rPr>
        <w:noProof/>
      </w:rPr>
      <w:t>Proceso de instalación</w:t>
    </w:r>
    <w:r w:rsidR="004344E2">
      <w:rPr>
        <w:noProof/>
      </w:rPr>
      <w:fldChar w:fldCharType="end"/>
    </w:r>
    <w:r w:rsidR="00EE4D0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 -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SystemFonts/>
  <w:mirrorMargin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2CB"/>
    <w:rsid w:val="00230D93"/>
    <w:rsid w:val="00236520"/>
    <w:rsid w:val="003326AF"/>
    <w:rsid w:val="003851AD"/>
    <w:rsid w:val="00415F25"/>
    <w:rsid w:val="004344E2"/>
    <w:rsid w:val="004741E6"/>
    <w:rsid w:val="007039FF"/>
    <w:rsid w:val="00740BCC"/>
    <w:rsid w:val="009732CB"/>
    <w:rsid w:val="009E607B"/>
    <w:rsid w:val="00A318D9"/>
    <w:rsid w:val="00A9087B"/>
    <w:rsid w:val="00BA1A03"/>
    <w:rsid w:val="00D048C0"/>
    <w:rsid w:val="00DB5823"/>
    <w:rsid w:val="00EE4D0C"/>
    <w:rsid w:val="00F07A38"/>
    <w:rsid w:val="00F36688"/>
    <w:rsid w:val="00FA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chartTrackingRefBased/>
  <w15:docId w15:val="{5CE6BB6E-8FF9-4F6B-9836-750D53B9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tulo1">
    <w:name w:val="heading 1"/>
    <w:basedOn w:val="Heading"/>
    <w:next w:val="Textoindependiente"/>
    <w:qFormat/>
    <w:pPr>
      <w:pageBreakBefore/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Heading"/>
    <w:next w:val="Textoindependiente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oindependiente"/>
    <w:qFormat/>
    <w:pPr>
      <w:outlineLvl w:val="2"/>
    </w:pPr>
    <w:rPr>
      <w:rFonts w:ascii="Times New Roman" w:eastAsia="DejaVu Sans" w:hAnsi="Times New Roman" w:cs="DejaVu Sans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NumberingSymbols">
    <w:name w:val="Numbering Symbols"/>
  </w:style>
  <w:style w:type="character" w:styleId="Hipervnculo">
    <w:name w:val="Hyperlink"/>
    <w:rPr>
      <w:color w:val="000080"/>
      <w:u w:val="single"/>
    </w:rPr>
  </w:style>
  <w:style w:type="character" w:customStyle="1" w:styleId="FootnoteCharacters">
    <w:name w:val="Footnote Characters"/>
  </w:style>
  <w:style w:type="character" w:styleId="Refdenotaalpie">
    <w:name w:val="footnote reference"/>
    <w:rPr>
      <w:vertAlign w:val="superscript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i/>
      <w:iCs/>
    </w:rPr>
  </w:style>
  <w:style w:type="character" w:customStyle="1" w:styleId="Teletype">
    <w:name w:val="Teletype"/>
    <w:rPr>
      <w:rFonts w:ascii="DejaVu Sans Mono" w:eastAsia="DejaVu Sans Mono" w:hAnsi="DejaVu Sans Mono" w:cs="DejaVu Sans Mono"/>
    </w:rPr>
  </w:style>
  <w:style w:type="character" w:customStyle="1" w:styleId="WW8Num32z0">
    <w:name w:val="WW8Num32z0"/>
  </w:style>
  <w:style w:type="character" w:customStyle="1" w:styleId="WW8Num32z1">
    <w:name w:val="WW8Num32z1"/>
    <w:rPr>
      <w:rFonts w:ascii="Verdana" w:eastAsia="Times New Roman" w:hAnsi="Verdana" w:cs="Times New Roman"/>
      <w:color w:val="333333"/>
      <w:sz w:val="19"/>
    </w:rPr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68z0">
    <w:name w:val="WW8Num68z0"/>
  </w:style>
  <w:style w:type="character" w:customStyle="1" w:styleId="WW8Num68z1">
    <w:name w:val="WW8Num68z1"/>
    <w:rPr>
      <w:rFonts w:ascii="Verdana" w:eastAsia="Times New Roman" w:hAnsi="Verdana" w:cs="Times New Roman"/>
      <w:color w:val="333333"/>
      <w:sz w:val="19"/>
    </w:rPr>
  </w:style>
  <w:style w:type="character" w:customStyle="1" w:styleId="WW8Num68z2">
    <w:name w:val="WW8Num68z2"/>
  </w:style>
  <w:style w:type="character" w:customStyle="1" w:styleId="WW8Num68z3">
    <w:name w:val="WW8Num68z3"/>
  </w:style>
  <w:style w:type="character" w:customStyle="1" w:styleId="WW8Num68z4">
    <w:name w:val="WW8Num68z4"/>
  </w:style>
  <w:style w:type="character" w:customStyle="1" w:styleId="WW8Num68z5">
    <w:name w:val="WW8Num68z5"/>
  </w:style>
  <w:style w:type="character" w:customStyle="1" w:styleId="WW8Num68z6">
    <w:name w:val="WW8Num68z6"/>
  </w:style>
  <w:style w:type="character" w:customStyle="1" w:styleId="WW8Num68z7">
    <w:name w:val="WW8Num68z7"/>
  </w:style>
  <w:style w:type="character" w:customStyle="1" w:styleId="WW8Num68z8">
    <w:name w:val="WW8Num68z8"/>
  </w:style>
  <w:style w:type="character" w:customStyle="1" w:styleId="WW8Num28z0">
    <w:name w:val="WW8Num28z0"/>
  </w:style>
  <w:style w:type="character" w:customStyle="1" w:styleId="WW8Num28z1">
    <w:name w:val="WW8Num28z1"/>
    <w:rPr>
      <w:rFonts w:ascii="Verdana" w:eastAsia="Times New Roman" w:hAnsi="Verdana" w:cs="Times New Roman"/>
      <w:color w:val="333333"/>
      <w:sz w:val="19"/>
    </w:rPr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EndnoteCharacters">
    <w:name w:val="Endnote Characters"/>
  </w:style>
  <w:style w:type="character" w:styleId="Refdenotaalfinal">
    <w:name w:val="endnote reference"/>
    <w:rPr>
      <w:vertAlign w:val="superscript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sz w:val="20"/>
    </w:rPr>
  </w:style>
  <w:style w:type="paragraph" w:styleId="Lista">
    <w:name w:val="List"/>
    <w:basedOn w:val="Textoindependiente"/>
    <w:rPr>
      <w:rFonts w:cs="Tahoma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Piedepgina">
    <w:name w:val="footer"/>
    <w:basedOn w:val="Normal"/>
    <w:pPr>
      <w:suppressLineNumbers/>
      <w:tabs>
        <w:tab w:val="center" w:pos="3203"/>
        <w:tab w:val="right" w:pos="6406"/>
      </w:tabs>
    </w:pPr>
  </w:style>
  <w:style w:type="paragraph" w:styleId="Encabezado">
    <w:name w:val="header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HeaderLeft">
    <w:name w:val="Header Lef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Left">
    <w:name w:val="Footer Left"/>
    <w:basedOn w:val="Normal"/>
    <w:pPr>
      <w:suppressLineNumbers/>
      <w:shd w:val="clear" w:color="auto" w:fill="E6E6E6"/>
      <w:tabs>
        <w:tab w:val="center" w:pos="3203"/>
        <w:tab w:val="right" w:pos="6406"/>
      </w:tabs>
    </w:pPr>
  </w:style>
  <w:style w:type="paragraph" w:customStyle="1" w:styleId="HeaderRight">
    <w:name w:val="Header Right"/>
    <w:basedOn w:val="Normal"/>
    <w:pPr>
      <w:suppressLineNumbers/>
      <w:tabs>
        <w:tab w:val="center" w:pos="3203"/>
        <w:tab w:val="right" w:pos="6406"/>
      </w:tabs>
    </w:pPr>
  </w:style>
  <w:style w:type="paragraph" w:styleId="Encabezadodelista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6406"/>
      </w:tabs>
    </w:pPr>
  </w:style>
  <w:style w:type="paragraph" w:styleId="Textonotapi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DC2">
    <w:name w:val="toc 2"/>
    <w:basedOn w:val="Index"/>
    <w:pPr>
      <w:tabs>
        <w:tab w:val="right" w:leader="dot" w:pos="6123"/>
      </w:tabs>
      <w:ind w:left="283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PreformattedText">
    <w:name w:val="Preformatted Text"/>
    <w:basedOn w:val="Normal"/>
    <w:rPr>
      <w:rFonts w:ascii="DejaVu Sans Mono" w:eastAsia="DejaVu Sans Mono" w:hAnsi="DejaVu Sans Mono" w:cs="DejaVu Sans Mono"/>
      <w:sz w:val="20"/>
      <w:szCs w:val="20"/>
    </w:rPr>
  </w:style>
  <w:style w:type="paragraph" w:styleId="TDC3">
    <w:name w:val="toc 3"/>
    <w:basedOn w:val="Index"/>
    <w:pPr>
      <w:tabs>
        <w:tab w:val="right" w:leader="dot" w:pos="8374"/>
      </w:tabs>
      <w:ind w:left="566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tulo">
    <w:name w:val="Title"/>
    <w:basedOn w:val="Heading"/>
    <w:next w:val="Textoindependiente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oindependiente"/>
    <w:qFormat/>
    <w:pPr>
      <w:spacing w:before="60"/>
      <w:jc w:val="center"/>
    </w:pPr>
    <w:rPr>
      <w:sz w:val="36"/>
      <w:szCs w:val="36"/>
    </w:rPr>
  </w:style>
  <w:style w:type="paragraph" w:customStyle="1" w:styleId="Predeterminado">
    <w:name w:val="Predeterminado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Objetoconpuntadeflecha">
    <w:name w:val="Objeto con punta de flecha"/>
    <w:basedOn w:val="Predeterminado"/>
    <w:rPr>
      <w:rFonts w:cs="Lohit Hindi"/>
    </w:rPr>
  </w:style>
  <w:style w:type="paragraph" w:customStyle="1" w:styleId="Objetoconsombra">
    <w:name w:val="Objeto con sombra"/>
    <w:basedOn w:val="Predeterminado"/>
    <w:rPr>
      <w:rFonts w:cs="Lohit Hindi"/>
    </w:rPr>
  </w:style>
  <w:style w:type="paragraph" w:customStyle="1" w:styleId="Objetosinrelleno">
    <w:name w:val="Objeto sin relleno"/>
    <w:basedOn w:val="Predeterminado"/>
    <w:rPr>
      <w:rFonts w:cs="Lohit Hindi"/>
    </w:rPr>
  </w:style>
  <w:style w:type="paragraph" w:customStyle="1" w:styleId="Objetosinrellenonilnea">
    <w:name w:val="Objeto sin relleno ni línea"/>
    <w:basedOn w:val="Predeterminado"/>
    <w:rPr>
      <w:rFonts w:cs="Lohit Hindi"/>
    </w:rPr>
  </w:style>
  <w:style w:type="paragraph" w:customStyle="1" w:styleId="Cuerpodetextojustificado">
    <w:name w:val="Cuerpo de texto justificado"/>
    <w:basedOn w:val="Predeterminado"/>
    <w:rPr>
      <w:rFonts w:cs="Lohit Hindi"/>
    </w:rPr>
  </w:style>
  <w:style w:type="paragraph" w:customStyle="1" w:styleId="Sangradelaprimeralnea">
    <w:name w:val="Sangría de la primera línea"/>
    <w:basedOn w:val="Predeterminado"/>
    <w:pPr>
      <w:ind w:firstLine="340"/>
    </w:pPr>
    <w:rPr>
      <w:rFonts w:cs="Lohit Hindi"/>
    </w:rPr>
  </w:style>
  <w:style w:type="paragraph" w:customStyle="1" w:styleId="Ttulo10">
    <w:name w:val="Título1"/>
    <w:basedOn w:val="Predeterminado"/>
    <w:pPr>
      <w:jc w:val="center"/>
    </w:pPr>
    <w:rPr>
      <w:rFonts w:cs="Lohit Hindi"/>
    </w:rPr>
  </w:style>
  <w:style w:type="paragraph" w:customStyle="1" w:styleId="Ttulo20">
    <w:name w:val="Título2"/>
    <w:basedOn w:val="Predeterminado"/>
    <w:pPr>
      <w:spacing w:before="57" w:after="57"/>
      <w:ind w:right="113"/>
      <w:jc w:val="center"/>
    </w:pPr>
    <w:rPr>
      <w:rFonts w:cs="Lohit Hindi"/>
    </w:rPr>
  </w:style>
  <w:style w:type="paragraph" w:customStyle="1" w:styleId="Encabezado1">
    <w:name w:val="Encabezado1"/>
    <w:basedOn w:val="Predeterminado"/>
    <w:pPr>
      <w:spacing w:before="238" w:after="119"/>
    </w:pPr>
    <w:rPr>
      <w:rFonts w:cs="Lohit Hindi"/>
    </w:rPr>
  </w:style>
  <w:style w:type="paragraph" w:customStyle="1" w:styleId="Encabezado2">
    <w:name w:val="Encabezado2"/>
    <w:basedOn w:val="Predeterminado"/>
    <w:pPr>
      <w:spacing w:before="238" w:after="119"/>
    </w:pPr>
    <w:rPr>
      <w:rFonts w:cs="Lohit Hindi"/>
    </w:rPr>
  </w:style>
  <w:style w:type="paragraph" w:customStyle="1" w:styleId="Lneadedimensiones">
    <w:name w:val="Línea de dimensiones"/>
    <w:basedOn w:val="Predeterminado"/>
    <w:rPr>
      <w:rFonts w:cs="Lohit Hindi"/>
    </w:rPr>
  </w:style>
  <w:style w:type="paragraph" w:customStyle="1" w:styleId="TitleandContentLTGliederung1">
    <w:name w:val="Title and Content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rFonts w:cs="Lohit Hindi"/>
      <w:sz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0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TitleandContentLTUntertitel">
    <w:name w:val="Title and Content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Notizen">
    <w:name w:val="Title and Content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TitleandContentLTHintergrundobjekte">
    <w:name w:val="Title and Content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TitleandContentLTHintergrund">
    <w:name w:val="Title and Content~LT~Hintergrund"/>
    <w:pPr>
      <w:suppressAutoHyphens/>
    </w:pPr>
    <w:rPr>
      <w:rFonts w:eastAsia="DejaVu Sans"/>
      <w:kern w:val="1"/>
      <w:sz w:val="24"/>
      <w:szCs w:val="24"/>
    </w:rPr>
  </w:style>
  <w:style w:type="paragraph" w:customStyle="1" w:styleId="default">
    <w:name w:val="default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gray1">
    <w:name w:val="gray1"/>
    <w:basedOn w:val="default"/>
    <w:rPr>
      <w:rFonts w:cs="Lohit Hindi"/>
    </w:rPr>
  </w:style>
  <w:style w:type="paragraph" w:customStyle="1" w:styleId="gray2">
    <w:name w:val="gray2"/>
    <w:basedOn w:val="default"/>
    <w:rPr>
      <w:rFonts w:cs="Lohit Hindi"/>
    </w:rPr>
  </w:style>
  <w:style w:type="paragraph" w:customStyle="1" w:styleId="gray3">
    <w:name w:val="gray3"/>
    <w:basedOn w:val="default"/>
    <w:rPr>
      <w:rFonts w:cs="Lohit Hindi"/>
    </w:rPr>
  </w:style>
  <w:style w:type="paragraph" w:customStyle="1" w:styleId="bw1">
    <w:name w:val="bw1"/>
    <w:basedOn w:val="default"/>
    <w:rPr>
      <w:rFonts w:cs="Lohit Hindi"/>
    </w:rPr>
  </w:style>
  <w:style w:type="paragraph" w:customStyle="1" w:styleId="bw2">
    <w:name w:val="bw2"/>
    <w:basedOn w:val="default"/>
    <w:rPr>
      <w:rFonts w:cs="Lohit Hindi"/>
    </w:rPr>
  </w:style>
  <w:style w:type="paragraph" w:customStyle="1" w:styleId="bw3">
    <w:name w:val="bw3"/>
    <w:basedOn w:val="default"/>
    <w:rPr>
      <w:rFonts w:cs="Lohit Hindi"/>
    </w:rPr>
  </w:style>
  <w:style w:type="paragraph" w:customStyle="1" w:styleId="orange1">
    <w:name w:val="orange1"/>
    <w:basedOn w:val="default"/>
    <w:rPr>
      <w:rFonts w:cs="Lohit Hindi"/>
    </w:rPr>
  </w:style>
  <w:style w:type="paragraph" w:customStyle="1" w:styleId="orange2">
    <w:name w:val="orange2"/>
    <w:basedOn w:val="default"/>
    <w:rPr>
      <w:rFonts w:cs="Lohit Hindi"/>
    </w:rPr>
  </w:style>
  <w:style w:type="paragraph" w:customStyle="1" w:styleId="orange3">
    <w:name w:val="orange3"/>
    <w:basedOn w:val="default"/>
    <w:rPr>
      <w:rFonts w:cs="Lohit Hindi"/>
    </w:rPr>
  </w:style>
  <w:style w:type="paragraph" w:customStyle="1" w:styleId="turquoise1">
    <w:name w:val="turquoise1"/>
    <w:basedOn w:val="default"/>
    <w:rPr>
      <w:rFonts w:cs="Lohit Hindi"/>
    </w:rPr>
  </w:style>
  <w:style w:type="paragraph" w:customStyle="1" w:styleId="turquoise2">
    <w:name w:val="turquoise2"/>
    <w:basedOn w:val="default"/>
    <w:rPr>
      <w:rFonts w:cs="Lohit Hindi"/>
    </w:rPr>
  </w:style>
  <w:style w:type="paragraph" w:customStyle="1" w:styleId="turquoise3">
    <w:name w:val="turquoise3"/>
    <w:basedOn w:val="default"/>
    <w:rPr>
      <w:rFonts w:cs="Lohit Hindi"/>
    </w:rPr>
  </w:style>
  <w:style w:type="paragraph" w:customStyle="1" w:styleId="blue1">
    <w:name w:val="blue1"/>
    <w:basedOn w:val="default"/>
    <w:rPr>
      <w:rFonts w:cs="Lohit Hindi"/>
    </w:rPr>
  </w:style>
  <w:style w:type="paragraph" w:customStyle="1" w:styleId="blue2">
    <w:name w:val="blue2"/>
    <w:basedOn w:val="default"/>
    <w:rPr>
      <w:rFonts w:cs="Lohit Hindi"/>
    </w:rPr>
  </w:style>
  <w:style w:type="paragraph" w:customStyle="1" w:styleId="blue3">
    <w:name w:val="blue3"/>
    <w:basedOn w:val="default"/>
    <w:rPr>
      <w:rFonts w:cs="Lohit Hindi"/>
    </w:rPr>
  </w:style>
  <w:style w:type="paragraph" w:customStyle="1" w:styleId="sun1">
    <w:name w:val="sun1"/>
    <w:basedOn w:val="default"/>
    <w:rPr>
      <w:rFonts w:cs="Lohit Hindi"/>
    </w:rPr>
  </w:style>
  <w:style w:type="paragraph" w:customStyle="1" w:styleId="sun2">
    <w:name w:val="sun2"/>
    <w:basedOn w:val="default"/>
    <w:rPr>
      <w:rFonts w:cs="Lohit Hindi"/>
    </w:rPr>
  </w:style>
  <w:style w:type="paragraph" w:customStyle="1" w:styleId="sun3">
    <w:name w:val="sun3"/>
    <w:basedOn w:val="default"/>
    <w:rPr>
      <w:rFonts w:cs="Lohit Hindi"/>
    </w:rPr>
  </w:style>
  <w:style w:type="paragraph" w:customStyle="1" w:styleId="earth1">
    <w:name w:val="earth1"/>
    <w:basedOn w:val="default"/>
    <w:rPr>
      <w:rFonts w:cs="Lohit Hindi"/>
    </w:rPr>
  </w:style>
  <w:style w:type="paragraph" w:customStyle="1" w:styleId="earth2">
    <w:name w:val="earth2"/>
    <w:basedOn w:val="default"/>
    <w:rPr>
      <w:rFonts w:cs="Lohit Hindi"/>
    </w:rPr>
  </w:style>
  <w:style w:type="paragraph" w:customStyle="1" w:styleId="earth3">
    <w:name w:val="earth3"/>
    <w:basedOn w:val="default"/>
    <w:rPr>
      <w:rFonts w:cs="Lohit Hindi"/>
    </w:rPr>
  </w:style>
  <w:style w:type="paragraph" w:customStyle="1" w:styleId="green1">
    <w:name w:val="green1"/>
    <w:basedOn w:val="default"/>
    <w:rPr>
      <w:rFonts w:cs="Lohit Hindi"/>
    </w:rPr>
  </w:style>
  <w:style w:type="paragraph" w:customStyle="1" w:styleId="green2">
    <w:name w:val="green2"/>
    <w:basedOn w:val="default"/>
    <w:rPr>
      <w:rFonts w:cs="Lohit Hindi"/>
    </w:rPr>
  </w:style>
  <w:style w:type="paragraph" w:customStyle="1" w:styleId="green3">
    <w:name w:val="green3"/>
    <w:basedOn w:val="default"/>
    <w:rPr>
      <w:rFonts w:cs="Lohit Hindi"/>
    </w:rPr>
  </w:style>
  <w:style w:type="paragraph" w:customStyle="1" w:styleId="seetang1">
    <w:name w:val="seetang1"/>
    <w:basedOn w:val="default"/>
    <w:rPr>
      <w:rFonts w:cs="Lohit Hindi"/>
    </w:rPr>
  </w:style>
  <w:style w:type="paragraph" w:customStyle="1" w:styleId="seetang2">
    <w:name w:val="seetang2"/>
    <w:basedOn w:val="default"/>
    <w:rPr>
      <w:rFonts w:cs="Lohit Hindi"/>
    </w:rPr>
  </w:style>
  <w:style w:type="paragraph" w:customStyle="1" w:styleId="seetang3">
    <w:name w:val="seetang3"/>
    <w:basedOn w:val="default"/>
    <w:rPr>
      <w:rFonts w:cs="Lohit Hindi"/>
    </w:rPr>
  </w:style>
  <w:style w:type="paragraph" w:customStyle="1" w:styleId="lightblue1">
    <w:name w:val="lightblue1"/>
    <w:basedOn w:val="default"/>
    <w:rPr>
      <w:rFonts w:cs="Lohit Hindi"/>
    </w:rPr>
  </w:style>
  <w:style w:type="paragraph" w:customStyle="1" w:styleId="lightblue2">
    <w:name w:val="lightblue2"/>
    <w:basedOn w:val="default"/>
    <w:rPr>
      <w:rFonts w:cs="Lohit Hindi"/>
    </w:rPr>
  </w:style>
  <w:style w:type="paragraph" w:customStyle="1" w:styleId="lightblue3">
    <w:name w:val="lightblue3"/>
    <w:basedOn w:val="default"/>
    <w:rPr>
      <w:rFonts w:cs="Lohit Hindi"/>
    </w:rPr>
  </w:style>
  <w:style w:type="paragraph" w:customStyle="1" w:styleId="yellow1">
    <w:name w:val="yellow1"/>
    <w:basedOn w:val="default"/>
    <w:rPr>
      <w:rFonts w:cs="Lohit Hindi"/>
    </w:rPr>
  </w:style>
  <w:style w:type="paragraph" w:customStyle="1" w:styleId="yellow2">
    <w:name w:val="yellow2"/>
    <w:basedOn w:val="default"/>
    <w:rPr>
      <w:rFonts w:cs="Lohit Hindi"/>
    </w:rPr>
  </w:style>
  <w:style w:type="paragraph" w:customStyle="1" w:styleId="yellow3">
    <w:name w:val="yellow3"/>
    <w:basedOn w:val="default"/>
    <w:rPr>
      <w:rFonts w:cs="Lohit Hindi"/>
    </w:rPr>
  </w:style>
  <w:style w:type="paragraph" w:customStyle="1" w:styleId="Objetosdefondo">
    <w:name w:val="Objetos de 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Fondo">
    <w:name w:val="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Notas">
    <w:name w:val="Notas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Esquema1">
    <w:name w:val="Esquema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Esquema2">
    <w:name w:val="Esquema 2"/>
    <w:basedOn w:val="Esquema1"/>
    <w:pPr>
      <w:spacing w:after="227"/>
    </w:pPr>
    <w:rPr>
      <w:rFonts w:cs="Lohit Hindi"/>
      <w:sz w:val="48"/>
    </w:rPr>
  </w:style>
  <w:style w:type="paragraph" w:customStyle="1" w:styleId="Esquema3">
    <w:name w:val="Esquema 3"/>
    <w:basedOn w:val="Esquema2"/>
    <w:pPr>
      <w:spacing w:after="170"/>
    </w:pPr>
    <w:rPr>
      <w:sz w:val="40"/>
    </w:rPr>
  </w:style>
  <w:style w:type="paragraph" w:customStyle="1" w:styleId="Esquema4">
    <w:name w:val="Esquema 4"/>
    <w:basedOn w:val="Esquema3"/>
    <w:pPr>
      <w:spacing w:after="113"/>
    </w:pPr>
  </w:style>
  <w:style w:type="paragraph" w:customStyle="1" w:styleId="Esquema5">
    <w:name w:val="Esquema 5"/>
    <w:basedOn w:val="Esquema4"/>
    <w:pPr>
      <w:spacing w:after="57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  <w:style w:type="paragraph" w:customStyle="1" w:styleId="turquise1">
    <w:name w:val="turquise1"/>
    <w:basedOn w:val="default"/>
    <w:rPr>
      <w:rFonts w:cs="Lohit Hindi"/>
    </w:rPr>
  </w:style>
  <w:style w:type="paragraph" w:customStyle="1" w:styleId="turquise2">
    <w:name w:val="turquise2"/>
    <w:basedOn w:val="default"/>
    <w:rPr>
      <w:rFonts w:cs="Lohit Hindi"/>
    </w:rPr>
  </w:style>
  <w:style w:type="paragraph" w:customStyle="1" w:styleId="turquise3">
    <w:name w:val="turquise3"/>
    <w:basedOn w:val="default"/>
    <w:rPr>
      <w:rFonts w:cs="Lohit Hindi"/>
    </w:rPr>
  </w:style>
  <w:style w:type="paragraph" w:customStyle="1" w:styleId="BlankLTGliederung1">
    <w:name w:val="Blank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Gliederung2">
    <w:name w:val="Blank~LT~Gliederung 2"/>
    <w:basedOn w:val="BlankLTGliederung1"/>
    <w:pPr>
      <w:spacing w:after="227"/>
    </w:pPr>
    <w:rPr>
      <w:rFonts w:cs="Lohit Hindi"/>
      <w:sz w:val="48"/>
    </w:rPr>
  </w:style>
  <w:style w:type="paragraph" w:customStyle="1" w:styleId="BlankLTGliederung3">
    <w:name w:val="Blank~LT~Gliederung 3"/>
    <w:basedOn w:val="BlankLTGliederung2"/>
    <w:pPr>
      <w:spacing w:after="170"/>
    </w:pPr>
    <w:rPr>
      <w:sz w:val="40"/>
    </w:rPr>
  </w:style>
  <w:style w:type="paragraph" w:customStyle="1" w:styleId="BlankLTGliederung4">
    <w:name w:val="Blank~LT~Gliederung 4"/>
    <w:basedOn w:val="BlankLTGliederung3"/>
    <w:pPr>
      <w:spacing w:after="113"/>
    </w:pPr>
  </w:style>
  <w:style w:type="paragraph" w:customStyle="1" w:styleId="BlankLTGliederung5">
    <w:name w:val="Blank~LT~Gliederung 5"/>
    <w:basedOn w:val="BlankLTGliederung4"/>
    <w:pPr>
      <w:spacing w:after="57"/>
    </w:pPr>
  </w:style>
  <w:style w:type="paragraph" w:customStyle="1" w:styleId="BlankLTGliederung6">
    <w:name w:val="Blank~LT~Gliederung 6"/>
    <w:basedOn w:val="BlankLTGliederung5"/>
  </w:style>
  <w:style w:type="paragraph" w:customStyle="1" w:styleId="BlankLTGliederung7">
    <w:name w:val="Blank~LT~Gliederung 7"/>
    <w:basedOn w:val="BlankLTGliederung6"/>
  </w:style>
  <w:style w:type="paragraph" w:customStyle="1" w:styleId="BlankLTGliederung8">
    <w:name w:val="Blank~LT~Gliederung 8"/>
    <w:basedOn w:val="BlankLTGliederung7"/>
  </w:style>
  <w:style w:type="paragraph" w:customStyle="1" w:styleId="BlankLTGliederung9">
    <w:name w:val="Blank~LT~Gliederung 9"/>
    <w:basedOn w:val="BlankLTGliederung8"/>
  </w:style>
  <w:style w:type="paragraph" w:customStyle="1" w:styleId="BlankLTTitel">
    <w:name w:val="Blank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BlankLTUntertitel">
    <w:name w:val="Blank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Notizen">
    <w:name w:val="Blank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BlankLTHintergrundobjekte">
    <w:name w:val="Blank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BlankLTHintergrund">
    <w:name w:val="Blank~LT~Hintergrund"/>
    <w:pPr>
      <w:suppressAutoHyphens/>
    </w:pPr>
    <w:rPr>
      <w:rFonts w:eastAsia="DejaVu Sans"/>
      <w:kern w:val="1"/>
      <w:sz w:val="24"/>
      <w:szCs w:val="24"/>
    </w:rPr>
  </w:style>
  <w:style w:type="paragraph" w:styleId="Textonotaalfinal">
    <w:name w:val="endnote text"/>
    <w:basedOn w:val="Normal"/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4.xm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6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lase\1DAW\Plantilla%20da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6B728-97F4-4E67-9B17-8FF689CBC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daw</Template>
  <TotalTime>0</TotalTime>
  <Pages>1</Pages>
  <Words>504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Advanced Book Template</vt:lpstr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Book Template</dc:title>
  <dc:subject>To be used when writing books</dc:subject>
  <dc:creator>SERGIO LOPEZ DE COCA</dc:creator>
  <cp:keywords>book</cp:keywords>
  <dc:description/>
  <cp:lastModifiedBy>SERGIO LOPEZ DE COCA</cp:lastModifiedBy>
  <cp:revision>4</cp:revision>
  <cp:lastPrinted>1899-12-31T23:00:00Z</cp:lastPrinted>
  <dcterms:created xsi:type="dcterms:W3CDTF">2022-10-28T07:40:00Z</dcterms:created>
  <dcterms:modified xsi:type="dcterms:W3CDTF">2022-11-04T08:43:00Z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ión 2">
    <vt:lpwstr/>
  </property>
  <property fmtid="{D5CDD505-2E9C-101B-9397-08002B2CF9AE}" pid="3" name="Información 3">
    <vt:lpwstr/>
  </property>
  <property fmtid="{D5CDD505-2E9C-101B-9397-08002B2CF9AE}" pid="4" name="Información 4">
    <vt:lpwstr/>
  </property>
  <property fmtid="{D5CDD505-2E9C-101B-9397-08002B2CF9AE}" pid="5" name="License">
    <vt:lpwstr>&lt;a href="http://templates.services.openoffice.org/bsd-license"&gt;BSD&lt;/a&gt;</vt:lpwstr>
  </property>
</Properties>
</file>